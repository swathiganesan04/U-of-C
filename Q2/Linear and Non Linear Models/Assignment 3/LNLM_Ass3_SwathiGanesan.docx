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9971C" w14:textId="4D970B3D" w:rsidR="00807843" w:rsidRDefault="003F7607" w:rsidP="003F7607">
      <w:pPr>
        <w:pStyle w:val="Heading1"/>
        <w:rPr>
          <w:sz w:val="32"/>
          <w:szCs w:val="24"/>
        </w:rPr>
      </w:pPr>
      <w:r w:rsidRPr="003F7607">
        <w:t xml:space="preserve">MSCA31010: Linear &amp; Non-Linear Models Winter </w:t>
      </w:r>
      <w:r w:rsidRPr="003F7607">
        <w:rPr>
          <w:sz w:val="32"/>
          <w:szCs w:val="24"/>
        </w:rPr>
        <w:t xml:space="preserve">Quarter 2023 Assignment </w:t>
      </w:r>
      <w:r w:rsidR="00C619CF">
        <w:rPr>
          <w:sz w:val="32"/>
          <w:szCs w:val="24"/>
        </w:rPr>
        <w:t>3</w:t>
      </w:r>
    </w:p>
    <w:p w14:paraId="7CFEE8B8" w14:textId="77777777" w:rsidR="003F7607" w:rsidRPr="004121E8" w:rsidRDefault="003F7607" w:rsidP="003F7607">
      <w:pPr>
        <w:pStyle w:val="NormalWeb"/>
        <w:rPr>
          <w:rFonts w:asciiTheme="majorHAnsi" w:eastAsiaTheme="majorEastAsia" w:hAnsiTheme="majorHAnsi" w:cstheme="majorBidi"/>
          <w:color w:val="731C3F" w:themeColor="accent1"/>
          <w:lang w:val="en-US" w:eastAsia="ja-JP"/>
        </w:rPr>
      </w:pPr>
      <w:r w:rsidRPr="004121E8">
        <w:rPr>
          <w:rFonts w:asciiTheme="majorHAnsi" w:eastAsiaTheme="majorEastAsia" w:hAnsiTheme="majorHAnsi" w:cstheme="majorBidi"/>
          <w:color w:val="731C3F" w:themeColor="accent1"/>
          <w:lang w:val="en-US" w:eastAsia="ja-JP"/>
        </w:rPr>
        <w:t xml:space="preserve">Question 1 (20 points) </w:t>
      </w:r>
    </w:p>
    <w:p w14:paraId="30066321" w14:textId="2E7CB1F4" w:rsidR="00C619CF" w:rsidRPr="00C619CF" w:rsidRDefault="00C619CF" w:rsidP="003F7607">
      <w:pPr>
        <w:pStyle w:val="NormalWeb"/>
        <w:numPr>
          <w:ilvl w:val="0"/>
          <w:numId w:val="8"/>
        </w:numPr>
        <w:rPr>
          <w:rFonts w:ascii="Calibri" w:hAnsi="Calibri" w:cs="Calibri"/>
          <w:sz w:val="20"/>
          <w:szCs w:val="20"/>
        </w:rPr>
      </w:pPr>
      <w:r w:rsidRPr="00C619CF">
        <w:rPr>
          <w:rFonts w:ascii="Calibri" w:hAnsi="Calibri" w:cs="Calibri"/>
          <w:sz w:val="20"/>
          <w:szCs w:val="20"/>
        </w:rPr>
        <w:t xml:space="preserve">(10 points) For each categorical predictor, </w:t>
      </w:r>
    </w:p>
    <w:p w14:paraId="6FA7B840" w14:textId="77777777" w:rsidR="00C619CF" w:rsidRPr="00C619CF" w:rsidRDefault="00C619CF" w:rsidP="00C619CF">
      <w:pPr>
        <w:pStyle w:val="NormalWeb"/>
        <w:numPr>
          <w:ilvl w:val="1"/>
          <w:numId w:val="8"/>
        </w:numPr>
        <w:rPr>
          <w:rFonts w:ascii="Calibri" w:hAnsi="Calibri" w:cs="Calibri"/>
          <w:sz w:val="20"/>
          <w:szCs w:val="20"/>
        </w:rPr>
      </w:pPr>
      <w:r w:rsidRPr="00C619CF">
        <w:rPr>
          <w:rFonts w:ascii="Calibri" w:hAnsi="Calibri" w:cs="Calibri"/>
          <w:sz w:val="20"/>
          <w:szCs w:val="20"/>
        </w:rPr>
        <w:t xml:space="preserve">Generate a vertical bar chart that shows the odds of Churn for each category. </w:t>
      </w:r>
    </w:p>
    <w:p w14:paraId="105458D4" w14:textId="77777777" w:rsidR="00C619CF" w:rsidRPr="00C619CF" w:rsidRDefault="00C619CF" w:rsidP="00C619CF">
      <w:pPr>
        <w:pStyle w:val="NormalWeb"/>
        <w:numPr>
          <w:ilvl w:val="1"/>
          <w:numId w:val="8"/>
        </w:numPr>
        <w:rPr>
          <w:rFonts w:ascii="Calibri" w:hAnsi="Calibri" w:cs="Calibri"/>
          <w:sz w:val="20"/>
          <w:szCs w:val="20"/>
        </w:rPr>
      </w:pPr>
      <w:r w:rsidRPr="00C619CF">
        <w:rPr>
          <w:rFonts w:ascii="Calibri" w:hAnsi="Calibri" w:cs="Calibri"/>
          <w:sz w:val="20"/>
          <w:szCs w:val="20"/>
        </w:rPr>
        <w:t xml:space="preserve">Display the categories in the order of descending odds of Churn. </w:t>
      </w:r>
    </w:p>
    <w:p w14:paraId="0EE0797C" w14:textId="77777777" w:rsidR="00C619CF" w:rsidRDefault="00C619CF" w:rsidP="00C619CF">
      <w:pPr>
        <w:pStyle w:val="NormalWeb"/>
        <w:numPr>
          <w:ilvl w:val="1"/>
          <w:numId w:val="8"/>
        </w:numPr>
        <w:rPr>
          <w:rFonts w:ascii="Calibri" w:hAnsi="Calibri" w:cs="Calibri"/>
          <w:sz w:val="20"/>
          <w:szCs w:val="20"/>
        </w:rPr>
      </w:pPr>
      <w:r w:rsidRPr="00C619CF">
        <w:rPr>
          <w:rFonts w:ascii="Calibri" w:hAnsi="Calibri" w:cs="Calibri"/>
          <w:sz w:val="20"/>
          <w:szCs w:val="20"/>
        </w:rPr>
        <w:t xml:space="preserve">Add a reference line to indicate the overall odds of Churn. </w:t>
      </w:r>
    </w:p>
    <w:p w14:paraId="54A153ED" w14:textId="2CC2C199" w:rsidR="00C619CF" w:rsidRDefault="00C619CF" w:rsidP="00C619CF">
      <w:pPr>
        <w:pStyle w:val="NormalWeb"/>
        <w:numPr>
          <w:ilvl w:val="1"/>
          <w:numId w:val="8"/>
        </w:numPr>
        <w:rPr>
          <w:rFonts w:ascii="Calibri" w:hAnsi="Calibri" w:cs="Calibri"/>
          <w:sz w:val="20"/>
          <w:szCs w:val="20"/>
        </w:rPr>
      </w:pPr>
      <w:r w:rsidRPr="00C619CF">
        <w:rPr>
          <w:rFonts w:ascii="Calibri" w:hAnsi="Calibri" w:cs="Calibri"/>
          <w:sz w:val="20"/>
          <w:szCs w:val="20"/>
        </w:rPr>
        <w:t xml:space="preserve">Comment on whether it may affect the target variable. </w:t>
      </w:r>
    </w:p>
    <w:p w14:paraId="2025A44E" w14:textId="5F1D005A" w:rsidR="008D0ED9" w:rsidRDefault="00504D85" w:rsidP="008D0ED9">
      <w:pPr>
        <w:pStyle w:val="NormalWeb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3F21298D" wp14:editId="702CC961">
            <wp:extent cx="2636971" cy="2743200"/>
            <wp:effectExtent l="0" t="0" r="5080" b="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857" cy="275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640C824C" wp14:editId="7036541B">
            <wp:extent cx="3003648" cy="2779200"/>
            <wp:effectExtent l="0" t="0" r="0" b="2540"/>
            <wp:docPr id="8" name="Picture 8" descr="Chart, bar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, box and whisk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648" cy="27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0497" w14:textId="77777777" w:rsidR="00504D85" w:rsidRDefault="00504D85" w:rsidP="00504D85">
      <w:pPr>
        <w:pStyle w:val="NormalWeb"/>
        <w:jc w:val="center"/>
        <w:rPr>
          <w:rFonts w:ascii="Calibri" w:hAnsi="Calibri" w:cs="Calibri"/>
          <w:sz w:val="20"/>
          <w:szCs w:val="20"/>
        </w:rPr>
      </w:pPr>
    </w:p>
    <w:p w14:paraId="40839A44" w14:textId="77777777" w:rsidR="00504D85" w:rsidRDefault="00504D85" w:rsidP="00504D85">
      <w:pPr>
        <w:pStyle w:val="NormalWeb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29BE03DA" wp14:editId="75FD6FA3">
            <wp:extent cx="2622270" cy="2743200"/>
            <wp:effectExtent l="0" t="0" r="0" b="0"/>
            <wp:docPr id="9" name="Picture 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ox and whisk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27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574ED2B8" wp14:editId="63A758F5">
            <wp:extent cx="2912614" cy="2743200"/>
            <wp:effectExtent l="0" t="0" r="0" b="0"/>
            <wp:docPr id="10" name="Picture 1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ox and whisk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61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9685" w14:textId="66848D89" w:rsidR="00504D85" w:rsidRDefault="00504D85" w:rsidP="00504D85">
      <w:pPr>
        <w:pStyle w:val="NormalWeb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lastRenderedPageBreak/>
        <w:drawing>
          <wp:inline distT="0" distB="0" distL="0" distR="0" wp14:anchorId="6D8DFBBF" wp14:editId="63FCBEA9">
            <wp:extent cx="2653678" cy="2743200"/>
            <wp:effectExtent l="0" t="0" r="635" b="0"/>
            <wp:docPr id="11" name="Picture 1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a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67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02164F64" wp14:editId="2A59305A">
            <wp:extent cx="3077429" cy="2743200"/>
            <wp:effectExtent l="0" t="0" r="0" b="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42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A64D" w14:textId="77777777" w:rsidR="008D0ED9" w:rsidRDefault="008D0ED9" w:rsidP="00504D85">
      <w:pPr>
        <w:pStyle w:val="NormalWeb"/>
        <w:jc w:val="center"/>
        <w:rPr>
          <w:rFonts w:ascii="Calibri" w:hAnsi="Calibri" w:cs="Calibri"/>
          <w:sz w:val="20"/>
          <w:szCs w:val="20"/>
        </w:rPr>
      </w:pPr>
    </w:p>
    <w:p w14:paraId="5A52C89C" w14:textId="77777777" w:rsidR="008D0ED9" w:rsidRDefault="00504D85" w:rsidP="00504D85">
      <w:pPr>
        <w:pStyle w:val="NormalWeb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2E2DF7FC" wp14:editId="2F6AE438">
            <wp:extent cx="2853172" cy="2743200"/>
            <wp:effectExtent l="0" t="0" r="4445" b="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17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47AD16D0" wp14:editId="7032F059">
            <wp:extent cx="2957119" cy="2743200"/>
            <wp:effectExtent l="0" t="0" r="2540" b="0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11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0ABC" w14:textId="77777777" w:rsidR="008D0ED9" w:rsidRDefault="008D0ED9" w:rsidP="00504D85">
      <w:pPr>
        <w:pStyle w:val="NormalWeb"/>
        <w:jc w:val="center"/>
        <w:rPr>
          <w:rFonts w:ascii="Calibri" w:hAnsi="Calibri" w:cs="Calibri"/>
          <w:sz w:val="20"/>
          <w:szCs w:val="20"/>
        </w:rPr>
      </w:pPr>
    </w:p>
    <w:p w14:paraId="5579C87E" w14:textId="34E6F685" w:rsidR="00504D85" w:rsidRDefault="008D0ED9" w:rsidP="00504D85">
      <w:pPr>
        <w:pStyle w:val="NormalWeb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25760B6C" wp14:editId="67EEBCC3">
            <wp:extent cx="3204734" cy="2743200"/>
            <wp:effectExtent l="0" t="0" r="0" b="0"/>
            <wp:docPr id="15" name="Picture 1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ox and whisk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73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FD2D" w14:textId="77777777" w:rsidR="00C619CF" w:rsidRPr="00C619CF" w:rsidRDefault="00C619CF" w:rsidP="00C619CF">
      <w:pPr>
        <w:pStyle w:val="NormalWeb"/>
        <w:numPr>
          <w:ilvl w:val="0"/>
          <w:numId w:val="8"/>
        </w:numPr>
        <w:rPr>
          <w:rFonts w:ascii="Calibri" w:hAnsi="Calibri" w:cs="Calibri"/>
          <w:sz w:val="20"/>
          <w:szCs w:val="20"/>
        </w:rPr>
      </w:pPr>
      <w:r w:rsidRPr="00C619CF">
        <w:rPr>
          <w:rFonts w:ascii="Calibri" w:hAnsi="Calibri" w:cs="Calibri"/>
          <w:sz w:val="20"/>
          <w:szCs w:val="20"/>
        </w:rPr>
        <w:lastRenderedPageBreak/>
        <w:t>(10 points). For each interval predictor,</w:t>
      </w:r>
    </w:p>
    <w:p w14:paraId="3D272BC0" w14:textId="07275F92" w:rsidR="00C619CF" w:rsidRPr="00C619CF" w:rsidRDefault="00C619CF" w:rsidP="00C619CF">
      <w:pPr>
        <w:pStyle w:val="NormalWeb"/>
        <w:numPr>
          <w:ilvl w:val="1"/>
          <w:numId w:val="8"/>
        </w:numPr>
        <w:rPr>
          <w:rFonts w:ascii="Calibri" w:hAnsi="Calibri" w:cs="Calibri"/>
          <w:sz w:val="20"/>
          <w:szCs w:val="20"/>
        </w:rPr>
      </w:pPr>
      <w:r w:rsidRPr="00C619CF">
        <w:rPr>
          <w:rFonts w:ascii="Calibri" w:hAnsi="Calibri" w:cs="Calibri"/>
          <w:sz w:val="20"/>
          <w:szCs w:val="20"/>
        </w:rPr>
        <w:t xml:space="preserve">Generate a horizontal boxplot grouped by the target categories. </w:t>
      </w:r>
    </w:p>
    <w:p w14:paraId="28620F4A" w14:textId="0C8A28C0" w:rsidR="00C619CF" w:rsidRPr="00C619CF" w:rsidRDefault="00C619CF" w:rsidP="00C619CF">
      <w:pPr>
        <w:pStyle w:val="NormalWeb"/>
        <w:numPr>
          <w:ilvl w:val="1"/>
          <w:numId w:val="8"/>
        </w:numPr>
        <w:rPr>
          <w:rFonts w:ascii="Calibri" w:hAnsi="Calibri" w:cs="Calibri"/>
          <w:sz w:val="20"/>
          <w:szCs w:val="20"/>
        </w:rPr>
      </w:pPr>
      <w:r w:rsidRPr="00C619CF">
        <w:rPr>
          <w:rFonts w:ascii="Calibri" w:hAnsi="Calibri" w:cs="Calibri"/>
          <w:sz w:val="20"/>
          <w:szCs w:val="20"/>
        </w:rPr>
        <w:t xml:space="preserve">Add a reference line to indicate the overall mean of the interval predictor. </w:t>
      </w:r>
    </w:p>
    <w:p w14:paraId="50004DD1" w14:textId="2B4A16E2" w:rsidR="00C619CF" w:rsidRPr="00C619CF" w:rsidRDefault="00C619CF" w:rsidP="00C619CF">
      <w:pPr>
        <w:pStyle w:val="NormalWeb"/>
        <w:numPr>
          <w:ilvl w:val="1"/>
          <w:numId w:val="8"/>
        </w:numPr>
        <w:rPr>
          <w:rFonts w:ascii="Calibri" w:hAnsi="Calibri" w:cs="Calibri"/>
          <w:sz w:val="20"/>
          <w:szCs w:val="20"/>
        </w:rPr>
      </w:pPr>
      <w:r w:rsidRPr="00C619CF">
        <w:rPr>
          <w:rFonts w:ascii="Calibri" w:hAnsi="Calibri" w:cs="Calibri"/>
          <w:sz w:val="20"/>
          <w:szCs w:val="20"/>
        </w:rPr>
        <w:t>Comment on whether it may affect the target variable.</w:t>
      </w:r>
    </w:p>
    <w:p w14:paraId="4C3FED41" w14:textId="7EB93E97" w:rsidR="00C619CF" w:rsidRDefault="008D0ED9" w:rsidP="008D0ED9">
      <w:pPr>
        <w:pStyle w:val="NormalWeb"/>
        <w:ind w:left="72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C5D35AA" wp14:editId="478F1650">
            <wp:extent cx="5039212" cy="2333530"/>
            <wp:effectExtent l="0" t="0" r="3175" b="3810"/>
            <wp:docPr id="16" name="Picture 1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ox and whiske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373" cy="236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2F87" w14:textId="77777777" w:rsidR="008D0ED9" w:rsidRPr="00C619CF" w:rsidRDefault="008D0ED9" w:rsidP="008D0ED9">
      <w:pPr>
        <w:pStyle w:val="NormalWeb"/>
        <w:ind w:left="720"/>
        <w:jc w:val="center"/>
        <w:rPr>
          <w:sz w:val="20"/>
          <w:szCs w:val="20"/>
        </w:rPr>
      </w:pPr>
    </w:p>
    <w:p w14:paraId="282A82F5" w14:textId="3FF00BBC" w:rsidR="00C619CF" w:rsidRDefault="008D0ED9" w:rsidP="008D0ED9">
      <w:pPr>
        <w:pStyle w:val="NormalWeb"/>
        <w:ind w:left="1440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1D49E052" wp14:editId="41FFC3AF">
            <wp:extent cx="5040000" cy="2368564"/>
            <wp:effectExtent l="0" t="0" r="1905" b="6350"/>
            <wp:docPr id="17" name="Picture 1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ox and whiske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6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F480" w14:textId="77777777" w:rsidR="008D0ED9" w:rsidRDefault="008D0ED9" w:rsidP="008D0ED9">
      <w:pPr>
        <w:pStyle w:val="NormalWeb"/>
        <w:ind w:left="1440"/>
        <w:jc w:val="center"/>
        <w:rPr>
          <w:rFonts w:ascii="Calibri" w:hAnsi="Calibri" w:cs="Calibri"/>
          <w:sz w:val="20"/>
          <w:szCs w:val="20"/>
        </w:rPr>
      </w:pPr>
    </w:p>
    <w:p w14:paraId="39FDCD67" w14:textId="1B9D4BA5" w:rsidR="00C619CF" w:rsidRPr="004121E8" w:rsidRDefault="008D0ED9" w:rsidP="008D0ED9">
      <w:pPr>
        <w:pStyle w:val="NormalWeb"/>
        <w:ind w:left="72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C6BAA51" wp14:editId="034317AD">
            <wp:extent cx="5040000" cy="2331006"/>
            <wp:effectExtent l="0" t="0" r="1905" b="6350"/>
            <wp:docPr id="18" name="Picture 1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ox and whiske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3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5BD0" w14:textId="2DF6D51A" w:rsidR="003F7607" w:rsidRDefault="003F7607" w:rsidP="003F760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GB"/>
        </w:rPr>
      </w:pPr>
    </w:p>
    <w:p w14:paraId="715A10FF" w14:textId="77777777" w:rsidR="008D0ED9" w:rsidRPr="004121E8" w:rsidRDefault="008D0ED9" w:rsidP="003F760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GB"/>
        </w:rPr>
      </w:pPr>
    </w:p>
    <w:p w14:paraId="53666360" w14:textId="77777777" w:rsidR="003F7607" w:rsidRPr="004121E8" w:rsidRDefault="003F7607" w:rsidP="003F7607">
      <w:pPr>
        <w:pStyle w:val="NormalWeb"/>
        <w:rPr>
          <w:rFonts w:asciiTheme="majorHAnsi" w:eastAsiaTheme="majorEastAsia" w:hAnsiTheme="majorHAnsi" w:cstheme="majorBidi"/>
          <w:color w:val="731C3F" w:themeColor="accent1"/>
          <w:lang w:val="en-US" w:eastAsia="ja-JP"/>
        </w:rPr>
      </w:pPr>
      <w:r w:rsidRPr="004121E8">
        <w:rPr>
          <w:rFonts w:asciiTheme="majorHAnsi" w:eastAsiaTheme="majorEastAsia" w:hAnsiTheme="majorHAnsi" w:cstheme="majorBidi"/>
          <w:color w:val="731C3F" w:themeColor="accent1"/>
          <w:lang w:val="en-US" w:eastAsia="ja-JP"/>
        </w:rPr>
        <w:lastRenderedPageBreak/>
        <w:t xml:space="preserve">Question 2 (30 points) </w:t>
      </w:r>
    </w:p>
    <w:p w14:paraId="5AF256F5" w14:textId="7A8F62C5" w:rsidR="008D0ED9" w:rsidRPr="002266F8" w:rsidRDefault="008D0ED9" w:rsidP="008D0ED9">
      <w:pPr>
        <w:pStyle w:val="NormalWeb"/>
        <w:numPr>
          <w:ilvl w:val="0"/>
          <w:numId w:val="10"/>
        </w:numPr>
        <w:spacing w:after="240" w:afterAutospacing="0"/>
        <w:rPr>
          <w:sz w:val="20"/>
          <w:szCs w:val="20"/>
        </w:rPr>
      </w:pPr>
      <w:r w:rsidRPr="008D0ED9">
        <w:rPr>
          <w:rFonts w:ascii="Calibri" w:hAnsi="Calibri" w:cs="Calibri"/>
          <w:sz w:val="20"/>
          <w:szCs w:val="20"/>
        </w:rPr>
        <w:t>Please provide a summary report of the Backward Selection. The report should include (1) the step number, (2) the predictor removed, (3) the number of non-aliased parameters in the current model, (4) the log-likelihood value of the current model, (5) the Deviance Chi-squares statistic between the current and the previous models, (6) the corresponding Deviance Degree of Freedom, and (7) the corresponding Chi-square significance.</w:t>
      </w:r>
    </w:p>
    <w:p w14:paraId="69CD1E7E" w14:textId="1FAFFE00" w:rsidR="002266F8" w:rsidRPr="008D0ED9" w:rsidRDefault="002266F8" w:rsidP="002266F8">
      <w:pPr>
        <w:pStyle w:val="NormalWeb"/>
        <w:spacing w:after="240" w:afterAutospacing="0"/>
        <w:ind w:left="72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DB00444" wp14:editId="112E5B81">
            <wp:extent cx="6426288" cy="1036973"/>
            <wp:effectExtent l="0" t="0" r="0" b="4445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33" cy="10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AD96" w14:textId="0CDF96E1" w:rsidR="003F7607" w:rsidRPr="002266F8" w:rsidRDefault="002266F8" w:rsidP="008D0ED9">
      <w:pPr>
        <w:pStyle w:val="NormalWeb"/>
        <w:numPr>
          <w:ilvl w:val="0"/>
          <w:numId w:val="10"/>
        </w:numPr>
        <w:rPr>
          <w:rFonts w:ascii="Calibri" w:hAnsi="Calibri" w:cs="Calibri"/>
          <w:sz w:val="20"/>
          <w:szCs w:val="20"/>
        </w:rPr>
      </w:pPr>
      <w:r w:rsidRPr="002266F8">
        <w:rPr>
          <w:rFonts w:ascii="Calibri" w:hAnsi="Calibri" w:cs="Calibri"/>
          <w:sz w:val="20"/>
          <w:szCs w:val="20"/>
        </w:rPr>
        <w:t>(10 points). Please show a table of the complete set of parameters of your final model (including the aliased parameters). Besides the parameter estimates, please also include the standard errors, and the 95% asymptotic confidence intervals. Conventionally, aliased parameters have missing or zero standard errors and confidence intervals.</w:t>
      </w:r>
    </w:p>
    <w:p w14:paraId="78ABF80C" w14:textId="7745A540" w:rsidR="002266F8" w:rsidRPr="008D0ED9" w:rsidRDefault="002266F8" w:rsidP="002266F8">
      <w:pPr>
        <w:pStyle w:val="NormalWeb"/>
        <w:ind w:left="72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5E18947" wp14:editId="5DB77691">
            <wp:extent cx="4549566" cy="2854457"/>
            <wp:effectExtent l="0" t="0" r="0" b="3175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774" cy="286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8C14" w14:textId="01C653ED" w:rsidR="002266F8" w:rsidRDefault="002266F8" w:rsidP="002266F8">
      <w:pPr>
        <w:pStyle w:val="HTMLPreformatted"/>
        <w:numPr>
          <w:ilvl w:val="0"/>
          <w:numId w:val="10"/>
        </w:numPr>
        <w:shd w:val="clear" w:color="auto" w:fill="FFFFFF"/>
        <w:wordWrap w:val="0"/>
        <w:textAlignment w:val="baseline"/>
        <w:rPr>
          <w:rFonts w:ascii="Calibri" w:hAnsi="Calibri" w:cs="Calibri"/>
        </w:rPr>
      </w:pPr>
      <w:r w:rsidRPr="002266F8">
        <w:rPr>
          <w:rFonts w:ascii="Calibri" w:hAnsi="Calibri" w:cs="Calibri"/>
        </w:rPr>
        <w:t xml:space="preserve">What is the predicted probability of Churn for a customer with the following profile? Contract One year is Month-to-month, Dependents is No, Gender is Male, </w:t>
      </w:r>
      <w:proofErr w:type="spellStart"/>
      <w:r w:rsidRPr="002266F8">
        <w:rPr>
          <w:rFonts w:ascii="Calibri" w:hAnsi="Calibri" w:cs="Calibri"/>
        </w:rPr>
        <w:t>InternetService</w:t>
      </w:r>
      <w:proofErr w:type="spellEnd"/>
      <w:r w:rsidRPr="002266F8">
        <w:rPr>
          <w:rFonts w:ascii="Calibri" w:hAnsi="Calibri" w:cs="Calibri"/>
        </w:rPr>
        <w:t xml:space="preserve"> is </w:t>
      </w:r>
      <w:proofErr w:type="spellStart"/>
      <w:r w:rsidRPr="002266F8">
        <w:rPr>
          <w:rFonts w:ascii="Calibri" w:hAnsi="Calibri" w:cs="Calibri"/>
        </w:rPr>
        <w:t>Fiber</w:t>
      </w:r>
      <w:proofErr w:type="spellEnd"/>
      <w:r w:rsidRPr="002266F8">
        <w:rPr>
          <w:rFonts w:ascii="Calibri" w:hAnsi="Calibri" w:cs="Calibri"/>
        </w:rPr>
        <w:t xml:space="preserve"> optic, </w:t>
      </w:r>
      <w:proofErr w:type="spellStart"/>
      <w:r w:rsidRPr="002266F8">
        <w:rPr>
          <w:rFonts w:ascii="Calibri" w:hAnsi="Calibri" w:cs="Calibri"/>
        </w:rPr>
        <w:t>MultipleLines</w:t>
      </w:r>
      <w:proofErr w:type="spellEnd"/>
      <w:r w:rsidRPr="002266F8">
        <w:rPr>
          <w:rFonts w:ascii="Calibri" w:hAnsi="Calibri" w:cs="Calibri"/>
        </w:rPr>
        <w:t xml:space="preserve"> is No phone service, </w:t>
      </w:r>
      <w:proofErr w:type="spellStart"/>
      <w:r w:rsidRPr="002266F8">
        <w:rPr>
          <w:rFonts w:ascii="Calibri" w:hAnsi="Calibri" w:cs="Calibri"/>
        </w:rPr>
        <w:t>PaperlessBilling</w:t>
      </w:r>
      <w:proofErr w:type="spellEnd"/>
      <w:r w:rsidRPr="002266F8">
        <w:rPr>
          <w:rFonts w:ascii="Calibri" w:hAnsi="Calibri" w:cs="Calibri"/>
        </w:rPr>
        <w:t xml:space="preserve"> is Yes, Partner is No, </w:t>
      </w:r>
      <w:proofErr w:type="spellStart"/>
      <w:r w:rsidRPr="002266F8">
        <w:rPr>
          <w:rFonts w:ascii="Calibri" w:hAnsi="Calibri" w:cs="Calibri"/>
        </w:rPr>
        <w:t>PhoneService</w:t>
      </w:r>
      <w:proofErr w:type="spellEnd"/>
      <w:r w:rsidRPr="002266F8">
        <w:rPr>
          <w:rFonts w:ascii="Calibri" w:hAnsi="Calibri" w:cs="Calibri"/>
        </w:rPr>
        <w:t xml:space="preserve"> is No, </w:t>
      </w:r>
      <w:proofErr w:type="spellStart"/>
      <w:r w:rsidRPr="002266F8">
        <w:rPr>
          <w:rFonts w:ascii="Calibri" w:hAnsi="Calibri" w:cs="Calibri"/>
        </w:rPr>
        <w:t>SeniorCitizen</w:t>
      </w:r>
      <w:proofErr w:type="spellEnd"/>
      <w:r w:rsidRPr="002266F8">
        <w:rPr>
          <w:rFonts w:ascii="Calibri" w:hAnsi="Calibri" w:cs="Calibri"/>
        </w:rPr>
        <w:t xml:space="preserve"> is Yes, </w:t>
      </w:r>
      <w:proofErr w:type="spellStart"/>
      <w:r w:rsidRPr="002266F8">
        <w:rPr>
          <w:rFonts w:ascii="Calibri" w:hAnsi="Calibri" w:cs="Calibri"/>
        </w:rPr>
        <w:t>MonthlyCharges</w:t>
      </w:r>
      <w:proofErr w:type="spellEnd"/>
      <w:r w:rsidRPr="002266F8">
        <w:rPr>
          <w:rFonts w:ascii="Calibri" w:hAnsi="Calibri" w:cs="Calibri"/>
        </w:rPr>
        <w:t xml:space="preserve"> is 70, Tenure is 29, and </w:t>
      </w:r>
      <w:proofErr w:type="spellStart"/>
      <w:r w:rsidRPr="002266F8">
        <w:rPr>
          <w:rFonts w:ascii="Calibri" w:hAnsi="Calibri" w:cs="Calibri"/>
        </w:rPr>
        <w:t>TotalCharges</w:t>
      </w:r>
      <w:proofErr w:type="spellEnd"/>
      <w:r w:rsidRPr="002266F8">
        <w:rPr>
          <w:rFonts w:ascii="Calibri" w:hAnsi="Calibri" w:cs="Calibri"/>
        </w:rPr>
        <w:t xml:space="preserve"> is 1400.</w:t>
      </w:r>
    </w:p>
    <w:p w14:paraId="308E4A92" w14:textId="011CCD2D" w:rsidR="002266F8" w:rsidRDefault="002266F8" w:rsidP="002266F8">
      <w:pPr>
        <w:pStyle w:val="HTMLPreformatted"/>
        <w:shd w:val="clear" w:color="auto" w:fill="FFFFFF"/>
        <w:wordWrap w:val="0"/>
        <w:ind w:left="720"/>
        <w:textAlignment w:val="baseline"/>
        <w:rPr>
          <w:rFonts w:ascii="Calibri" w:hAnsi="Calibri" w:cs="Calibri"/>
        </w:rPr>
      </w:pPr>
    </w:p>
    <w:p w14:paraId="3A8AC0E7" w14:textId="00BFD1CD" w:rsidR="00CD3EEB" w:rsidRDefault="002266F8" w:rsidP="002266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IN" w:eastAsia="en-GB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  <w:tab/>
        <w:t xml:space="preserve">Predicted </w:t>
      </w:r>
      <w:r w:rsidRPr="002266F8"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  <w:t>probability of Churn: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  <w:t xml:space="preserve"> </w:t>
      </w:r>
      <w:r w:rsidRPr="002266F8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IN" w:eastAsia="en-GB"/>
        </w:rPr>
        <w:t>0.6073319944090094</w:t>
      </w:r>
    </w:p>
    <w:p w14:paraId="59E05979" w14:textId="77777777" w:rsidR="002266F8" w:rsidRPr="002266F8" w:rsidRDefault="002266F8" w:rsidP="002266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IN" w:eastAsia="en-GB"/>
        </w:rPr>
      </w:pPr>
    </w:p>
    <w:p w14:paraId="7496F4F4" w14:textId="040E7AD4" w:rsidR="00CD3EEB" w:rsidRDefault="00CD3EEB" w:rsidP="00CD3EEB">
      <w:pPr>
        <w:pStyle w:val="NormalWeb"/>
      </w:pPr>
      <w:r w:rsidRPr="00CD3EEB">
        <w:rPr>
          <w:rFonts w:asciiTheme="majorHAnsi" w:eastAsiaTheme="majorEastAsia" w:hAnsiTheme="majorHAnsi" w:cstheme="majorBidi"/>
          <w:color w:val="731C3F" w:themeColor="accent1"/>
          <w:lang w:val="en-US" w:eastAsia="ja-JP"/>
        </w:rPr>
        <w:t>Question 3 (30 points)</w:t>
      </w:r>
      <w:r>
        <w:rPr>
          <w:rFonts w:ascii="Calibri" w:hAnsi="Calibri" w:cs="Calibri"/>
          <w:color w:val="2D72B5"/>
          <w:sz w:val="32"/>
          <w:szCs w:val="32"/>
        </w:rPr>
        <w:t xml:space="preserve"> </w:t>
      </w:r>
    </w:p>
    <w:p w14:paraId="6B170D0A" w14:textId="20DAB202" w:rsidR="002266F8" w:rsidRDefault="002266F8" w:rsidP="002266F8">
      <w:pPr>
        <w:pStyle w:val="NormalWeb"/>
        <w:numPr>
          <w:ilvl w:val="0"/>
          <w:numId w:val="18"/>
        </w:numPr>
        <w:shd w:val="clear" w:color="auto" w:fill="FFFFFF"/>
        <w:wordWrap w:val="0"/>
        <w:textAlignment w:val="baseline"/>
        <w:rPr>
          <w:rFonts w:ascii="Calibri" w:hAnsi="Calibri" w:cs="Calibri"/>
          <w:sz w:val="20"/>
          <w:szCs w:val="20"/>
        </w:rPr>
      </w:pPr>
      <w:r w:rsidRPr="002266F8">
        <w:rPr>
          <w:rFonts w:ascii="Calibri" w:hAnsi="Calibri" w:cs="Calibri"/>
          <w:sz w:val="20"/>
          <w:szCs w:val="20"/>
        </w:rPr>
        <w:t xml:space="preserve">(10 points). What is the McFadden’s R-squared, the Cox-Snell’s R-squared, the </w:t>
      </w:r>
      <w:proofErr w:type="spellStart"/>
      <w:r w:rsidRPr="002266F8">
        <w:rPr>
          <w:rFonts w:ascii="Calibri" w:hAnsi="Calibri" w:cs="Calibri"/>
          <w:sz w:val="20"/>
          <w:szCs w:val="20"/>
        </w:rPr>
        <w:t>Nagelkerke’s</w:t>
      </w:r>
      <w:proofErr w:type="spellEnd"/>
      <w:r w:rsidRPr="002266F8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2266F8">
        <w:rPr>
          <w:rFonts w:ascii="Calibri" w:hAnsi="Calibri" w:cs="Calibri"/>
          <w:sz w:val="20"/>
          <w:szCs w:val="20"/>
        </w:rPr>
        <w:t>Rsquared</w:t>
      </w:r>
      <w:proofErr w:type="spellEnd"/>
      <w:r w:rsidRPr="002266F8">
        <w:rPr>
          <w:rFonts w:ascii="Calibri" w:hAnsi="Calibri" w:cs="Calibri"/>
          <w:sz w:val="20"/>
          <w:szCs w:val="20"/>
        </w:rPr>
        <w:t xml:space="preserve">, and the </w:t>
      </w:r>
      <w:proofErr w:type="spellStart"/>
      <w:r w:rsidRPr="002266F8">
        <w:rPr>
          <w:rFonts w:ascii="Calibri" w:hAnsi="Calibri" w:cs="Calibri"/>
          <w:sz w:val="20"/>
          <w:szCs w:val="20"/>
        </w:rPr>
        <w:t>Tjur’s</w:t>
      </w:r>
      <w:proofErr w:type="spellEnd"/>
      <w:r w:rsidRPr="002266F8">
        <w:rPr>
          <w:rFonts w:ascii="Calibri" w:hAnsi="Calibri" w:cs="Calibri"/>
          <w:sz w:val="20"/>
          <w:szCs w:val="20"/>
        </w:rPr>
        <w:t xml:space="preserve"> Coefficient of Discrimination? </w:t>
      </w:r>
    </w:p>
    <w:p w14:paraId="376340F1" w14:textId="0695F3F3" w:rsidR="004556B4" w:rsidRPr="004556B4" w:rsidRDefault="004556B4" w:rsidP="004556B4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 w:rsidRPr="004556B4">
        <w:rPr>
          <w:color w:val="000000"/>
          <w:sz w:val="21"/>
          <w:szCs w:val="21"/>
        </w:rPr>
        <w:t>McFadden's R-squared</w:t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: </w:t>
      </w:r>
      <w:r w:rsidRPr="004556B4">
        <w:rPr>
          <w:b/>
          <w:bCs/>
          <w:color w:val="000000"/>
          <w:sz w:val="21"/>
          <w:szCs w:val="21"/>
        </w:rPr>
        <w:t>0.27057873690192324</w:t>
      </w:r>
    </w:p>
    <w:p w14:paraId="75BF2002" w14:textId="41BC7816" w:rsidR="004556B4" w:rsidRPr="004556B4" w:rsidRDefault="004556B4" w:rsidP="004556B4">
      <w:pPr>
        <w:pStyle w:val="HTMLPreformatted"/>
        <w:shd w:val="clear" w:color="auto" w:fill="FFFFFF"/>
        <w:wordWrap w:val="0"/>
        <w:ind w:left="720"/>
        <w:textAlignment w:val="baseline"/>
        <w:rPr>
          <w:b/>
          <w:bCs/>
          <w:color w:val="000000"/>
          <w:sz w:val="21"/>
          <w:szCs w:val="21"/>
        </w:rPr>
      </w:pPr>
      <w:r w:rsidRPr="004556B4">
        <w:rPr>
          <w:color w:val="000000"/>
          <w:sz w:val="21"/>
          <w:szCs w:val="21"/>
        </w:rPr>
        <w:t>Cox-Snell's R-squared</w:t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: </w:t>
      </w:r>
      <w:r w:rsidRPr="004556B4">
        <w:rPr>
          <w:b/>
          <w:bCs/>
          <w:color w:val="000000"/>
          <w:sz w:val="21"/>
          <w:szCs w:val="21"/>
        </w:rPr>
        <w:t>0.26899990403441476</w:t>
      </w:r>
    </w:p>
    <w:p w14:paraId="403BF15A" w14:textId="61D5CDAC" w:rsidR="004556B4" w:rsidRPr="004556B4" w:rsidRDefault="004556B4" w:rsidP="004556B4">
      <w:pPr>
        <w:pStyle w:val="HTMLPreformatted"/>
        <w:shd w:val="clear" w:color="auto" w:fill="FFFFFF"/>
        <w:wordWrap w:val="0"/>
        <w:ind w:left="720"/>
        <w:textAlignment w:val="baseline"/>
        <w:rPr>
          <w:b/>
          <w:bCs/>
          <w:color w:val="000000"/>
          <w:sz w:val="21"/>
          <w:szCs w:val="21"/>
        </w:rPr>
      </w:pPr>
      <w:proofErr w:type="spellStart"/>
      <w:r w:rsidRPr="004556B4">
        <w:rPr>
          <w:color w:val="000000"/>
          <w:sz w:val="21"/>
          <w:szCs w:val="21"/>
        </w:rPr>
        <w:t>Nagelkerke's</w:t>
      </w:r>
      <w:proofErr w:type="spellEnd"/>
      <w:r w:rsidRPr="004556B4">
        <w:rPr>
          <w:color w:val="000000"/>
          <w:sz w:val="21"/>
          <w:szCs w:val="21"/>
        </w:rPr>
        <w:t xml:space="preserve"> R-squared</w:t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: </w:t>
      </w:r>
      <w:r w:rsidRPr="004556B4">
        <w:rPr>
          <w:b/>
          <w:bCs/>
          <w:color w:val="000000"/>
          <w:sz w:val="21"/>
          <w:szCs w:val="21"/>
        </w:rPr>
        <w:t>0.39218554903069747</w:t>
      </w:r>
    </w:p>
    <w:p w14:paraId="57691DC4" w14:textId="77777777" w:rsidR="004556B4" w:rsidRPr="004556B4" w:rsidRDefault="004556B4" w:rsidP="004556B4">
      <w:pPr>
        <w:pStyle w:val="HTMLPreformatted"/>
        <w:shd w:val="clear" w:color="auto" w:fill="FFFFFF"/>
        <w:wordWrap w:val="0"/>
        <w:ind w:left="720"/>
        <w:textAlignment w:val="baseline"/>
        <w:rPr>
          <w:b/>
          <w:bCs/>
          <w:color w:val="000000"/>
          <w:sz w:val="21"/>
          <w:szCs w:val="21"/>
        </w:rPr>
      </w:pPr>
      <w:proofErr w:type="spellStart"/>
      <w:r w:rsidRPr="004556B4">
        <w:rPr>
          <w:color w:val="000000"/>
          <w:sz w:val="21"/>
          <w:szCs w:val="21"/>
        </w:rPr>
        <w:t>Tjur's</w:t>
      </w:r>
      <w:proofErr w:type="spellEnd"/>
      <w:r w:rsidRPr="004556B4">
        <w:rPr>
          <w:color w:val="000000"/>
          <w:sz w:val="21"/>
          <w:szCs w:val="21"/>
        </w:rPr>
        <w:t xml:space="preserve"> coefficient of discrimination</w:t>
      </w:r>
      <w:r>
        <w:rPr>
          <w:color w:val="000000"/>
          <w:sz w:val="21"/>
          <w:szCs w:val="21"/>
        </w:rPr>
        <w:t xml:space="preserve"> : </w:t>
      </w:r>
      <w:r w:rsidRPr="004556B4">
        <w:rPr>
          <w:b/>
          <w:bCs/>
          <w:color w:val="000000"/>
          <w:sz w:val="21"/>
          <w:szCs w:val="21"/>
        </w:rPr>
        <w:t>0.2907638199477376</w:t>
      </w:r>
    </w:p>
    <w:p w14:paraId="56A6D0A7" w14:textId="76A7D48C" w:rsidR="004556B4" w:rsidRPr="004556B4" w:rsidRDefault="004556B4" w:rsidP="004556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</w:pPr>
    </w:p>
    <w:p w14:paraId="35659738" w14:textId="0D6A0B90" w:rsidR="002266F8" w:rsidRDefault="002266F8" w:rsidP="00E605F1">
      <w:pPr>
        <w:pStyle w:val="NormalWeb"/>
        <w:shd w:val="clear" w:color="auto" w:fill="FFFFFF"/>
        <w:wordWrap w:val="0"/>
        <w:textAlignment w:val="baseline"/>
        <w:rPr>
          <w:rFonts w:ascii="Calibri" w:hAnsi="Calibri" w:cs="Calibri"/>
          <w:sz w:val="20"/>
          <w:szCs w:val="20"/>
        </w:rPr>
      </w:pPr>
    </w:p>
    <w:p w14:paraId="634DB7DE" w14:textId="0DA5E68F" w:rsidR="002266F8" w:rsidRDefault="002266F8" w:rsidP="002266F8">
      <w:pPr>
        <w:pStyle w:val="NormalWeb"/>
        <w:numPr>
          <w:ilvl w:val="0"/>
          <w:numId w:val="18"/>
        </w:numPr>
        <w:shd w:val="clear" w:color="auto" w:fill="FFFFFF"/>
        <w:wordWrap w:val="0"/>
        <w:textAlignment w:val="baseline"/>
        <w:rPr>
          <w:rFonts w:ascii="Calibri" w:hAnsi="Calibri" w:cs="Calibri"/>
          <w:sz w:val="20"/>
          <w:szCs w:val="20"/>
        </w:rPr>
      </w:pPr>
      <w:r w:rsidRPr="002266F8">
        <w:rPr>
          <w:rFonts w:ascii="Calibri" w:hAnsi="Calibri" w:cs="Calibri"/>
          <w:sz w:val="20"/>
          <w:szCs w:val="20"/>
        </w:rPr>
        <w:lastRenderedPageBreak/>
        <w:t xml:space="preserve">(10 points). What is the Area Under Curve value? </w:t>
      </w:r>
    </w:p>
    <w:p w14:paraId="43AD8AAF" w14:textId="438C8115" w:rsidR="00A659C6" w:rsidRPr="00A659C6" w:rsidRDefault="00A659C6" w:rsidP="00A659C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</w:pPr>
      <w:r w:rsidRPr="00A659C6"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  <w:t xml:space="preserve">Area Under Curve value :  </w:t>
      </w:r>
      <w:r w:rsidRPr="00A659C6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IN" w:eastAsia="en-GB"/>
        </w:rPr>
        <w:t>0.8411964188949088</w:t>
      </w:r>
    </w:p>
    <w:p w14:paraId="057F7C9F" w14:textId="77777777" w:rsidR="00A659C6" w:rsidRDefault="002266F8" w:rsidP="00A659C6">
      <w:pPr>
        <w:pStyle w:val="NormalWeb"/>
        <w:numPr>
          <w:ilvl w:val="0"/>
          <w:numId w:val="18"/>
        </w:numPr>
        <w:shd w:val="clear" w:color="auto" w:fill="FFFFFF"/>
        <w:wordWrap w:val="0"/>
        <w:textAlignment w:val="baseline"/>
        <w:rPr>
          <w:rFonts w:ascii="Calibri" w:hAnsi="Calibri" w:cs="Calibri"/>
          <w:sz w:val="20"/>
          <w:szCs w:val="20"/>
        </w:rPr>
      </w:pPr>
      <w:r w:rsidRPr="002266F8">
        <w:rPr>
          <w:rFonts w:ascii="Calibri" w:hAnsi="Calibri" w:cs="Calibri"/>
          <w:sz w:val="20"/>
          <w:szCs w:val="20"/>
        </w:rPr>
        <w:t>(10 points). What is the Root Average Squared Error value?</w:t>
      </w:r>
    </w:p>
    <w:p w14:paraId="4413B11C" w14:textId="701C3739" w:rsidR="00A659C6" w:rsidRPr="00A659C6" w:rsidRDefault="00A659C6" w:rsidP="00A659C6">
      <w:pPr>
        <w:pStyle w:val="NormalWeb"/>
        <w:shd w:val="clear" w:color="auto" w:fill="FFFFFF"/>
        <w:wordWrap w:val="0"/>
        <w:ind w:left="720"/>
        <w:textAlignment w:val="baseline"/>
        <w:rPr>
          <w:rFonts w:ascii="Calibri" w:hAnsi="Calibri" w:cs="Calibri"/>
          <w:sz w:val="20"/>
          <w:szCs w:val="20"/>
        </w:rPr>
      </w:pPr>
      <w:r w:rsidRPr="00A659C6">
        <w:rPr>
          <w:rFonts w:ascii="Courier New" w:hAnsi="Courier New" w:cs="Courier New"/>
          <w:color w:val="000000"/>
          <w:sz w:val="21"/>
          <w:szCs w:val="21"/>
        </w:rPr>
        <w:t xml:space="preserve">Root Average Squared value :  </w:t>
      </w:r>
      <w:r w:rsidRPr="00A659C6">
        <w:rPr>
          <w:rFonts w:ascii="Courier New" w:hAnsi="Courier New" w:cs="Courier New"/>
          <w:b/>
          <w:bCs/>
          <w:color w:val="000000"/>
          <w:sz w:val="21"/>
          <w:szCs w:val="21"/>
        </w:rPr>
        <w:t>0.3708047029352164</w:t>
      </w:r>
    </w:p>
    <w:p w14:paraId="7D6407D2" w14:textId="77777777" w:rsidR="00560A0C" w:rsidRDefault="00560A0C" w:rsidP="00CD3EEB">
      <w:pPr>
        <w:pStyle w:val="NormalWeb"/>
        <w:rPr>
          <w:rFonts w:asciiTheme="majorHAnsi" w:eastAsiaTheme="majorEastAsia" w:hAnsiTheme="majorHAnsi" w:cstheme="majorBidi"/>
          <w:color w:val="731C3F" w:themeColor="accent1"/>
          <w:lang w:val="en-US" w:eastAsia="ja-JP"/>
        </w:rPr>
      </w:pPr>
    </w:p>
    <w:p w14:paraId="39CF738E" w14:textId="5C9FE6BF" w:rsidR="00CD3EEB" w:rsidRPr="00CD3EEB" w:rsidRDefault="00CD3EEB" w:rsidP="00CD3EEB">
      <w:pPr>
        <w:pStyle w:val="NormalWeb"/>
        <w:rPr>
          <w:rFonts w:asciiTheme="majorHAnsi" w:eastAsiaTheme="majorEastAsia" w:hAnsiTheme="majorHAnsi" w:cstheme="majorBidi"/>
          <w:color w:val="731C3F" w:themeColor="accent1"/>
          <w:lang w:val="en-US" w:eastAsia="ja-JP"/>
        </w:rPr>
      </w:pPr>
      <w:r w:rsidRPr="00CD3EEB">
        <w:rPr>
          <w:rFonts w:asciiTheme="majorHAnsi" w:eastAsiaTheme="majorEastAsia" w:hAnsiTheme="majorHAnsi" w:cstheme="majorBidi"/>
          <w:color w:val="731C3F" w:themeColor="accent1"/>
          <w:lang w:val="en-US" w:eastAsia="ja-JP"/>
        </w:rPr>
        <w:t xml:space="preserve">Question 4 (20 points) </w:t>
      </w:r>
    </w:p>
    <w:p w14:paraId="475331D6" w14:textId="15A77815" w:rsidR="00A659C6" w:rsidRDefault="00A659C6" w:rsidP="00A659C6">
      <w:pPr>
        <w:pStyle w:val="NormalWeb"/>
        <w:numPr>
          <w:ilvl w:val="0"/>
          <w:numId w:val="19"/>
        </w:numPr>
        <w:rPr>
          <w:rFonts w:ascii="Calibri" w:hAnsi="Calibri" w:cs="Calibri"/>
          <w:sz w:val="20"/>
          <w:szCs w:val="20"/>
        </w:rPr>
      </w:pPr>
      <w:r w:rsidRPr="00A659C6">
        <w:rPr>
          <w:rFonts w:ascii="Calibri" w:hAnsi="Calibri" w:cs="Calibri"/>
          <w:sz w:val="20"/>
          <w:szCs w:val="20"/>
        </w:rPr>
        <w:t>(10 points). Please generate the Kolmogorov-Smirnov Chart. What is the Kolmogorov-Smirnov statistic and the corresponding probability threshold for Churn? What is the misclassification rate if we use this probability threshold?</w:t>
      </w:r>
    </w:p>
    <w:p w14:paraId="54B669FC" w14:textId="7FDAB03B" w:rsidR="00A659C6" w:rsidRDefault="00A659C6" w:rsidP="00A659C6">
      <w:pPr>
        <w:pStyle w:val="NormalWeb"/>
        <w:ind w:left="720"/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788D6DB2" wp14:editId="6B5C5769">
            <wp:extent cx="5040000" cy="2601617"/>
            <wp:effectExtent l="0" t="0" r="1905" b="1905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0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D34B" w14:textId="0968BB37" w:rsidR="00A659C6" w:rsidRDefault="00A659C6" w:rsidP="00A659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  <w:tab/>
      </w:r>
      <w:r w:rsidRPr="00A659C6"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  <w:t xml:space="preserve">Kolmogorov-Smirnov statistic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  <w:t>:</w:t>
      </w:r>
      <w:r w:rsidRPr="00A659C6"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  <w:t xml:space="preserve"> </w:t>
      </w:r>
      <w:r w:rsidRPr="00A659C6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IN" w:eastAsia="en-GB"/>
        </w:rPr>
        <w:t>0.5244664390313967</w:t>
      </w:r>
      <w:r w:rsidRPr="00A659C6"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  <w:t xml:space="preserve"> </w:t>
      </w:r>
    </w:p>
    <w:p w14:paraId="03A7B296" w14:textId="158ED15B" w:rsidR="00A659C6" w:rsidRDefault="00A659C6" w:rsidP="00A659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IN" w:eastAsia="en-GB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  <w:tab/>
        <w:t>C</w:t>
      </w:r>
      <w:r w:rsidRPr="00A659C6"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  <w:t xml:space="preserve">orresponding probability threshold for Churn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  <w:t>:</w:t>
      </w:r>
      <w:r w:rsidRPr="00A659C6"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  <w:t xml:space="preserve"> </w:t>
      </w:r>
      <w:r w:rsidRPr="00A659C6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IN" w:eastAsia="en-GB"/>
        </w:rPr>
        <w:t>0.2579355595500369</w:t>
      </w:r>
    </w:p>
    <w:p w14:paraId="72921501" w14:textId="693CBD60" w:rsidR="00A659C6" w:rsidRDefault="00A659C6" w:rsidP="00A659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IN" w:eastAsia="en-GB"/>
        </w:rPr>
      </w:pPr>
    </w:p>
    <w:p w14:paraId="7BDD2D60" w14:textId="23025A17" w:rsidR="00A659C6" w:rsidRPr="00A659C6" w:rsidRDefault="00A659C6" w:rsidP="00A659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  <w:tab/>
      </w:r>
      <w:r w:rsidRPr="00A659C6"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  <w:t xml:space="preserve">Misclassification rate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  <w:t xml:space="preserve">: </w:t>
      </w:r>
      <w:r w:rsidRPr="00A659C6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IN" w:eastAsia="en-GB"/>
        </w:rPr>
        <w:t>0.26493174061433444</w:t>
      </w:r>
    </w:p>
    <w:p w14:paraId="6838CD77" w14:textId="77777777" w:rsidR="00A659C6" w:rsidRPr="00A659C6" w:rsidRDefault="00A659C6" w:rsidP="00A659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IN" w:eastAsia="en-GB"/>
        </w:rPr>
      </w:pPr>
    </w:p>
    <w:p w14:paraId="772F93EB" w14:textId="177C4673" w:rsidR="00CD3EEB" w:rsidRPr="00A659C6" w:rsidRDefault="00A659C6" w:rsidP="00A659C6">
      <w:pPr>
        <w:pStyle w:val="NormalWeb"/>
        <w:numPr>
          <w:ilvl w:val="0"/>
          <w:numId w:val="19"/>
        </w:numPr>
        <w:rPr>
          <w:rFonts w:ascii="Calibri" w:hAnsi="Calibri" w:cs="Calibri"/>
          <w:sz w:val="20"/>
          <w:szCs w:val="20"/>
        </w:rPr>
      </w:pPr>
      <w:r w:rsidRPr="00A659C6">
        <w:rPr>
          <w:rFonts w:ascii="Calibri" w:hAnsi="Calibri" w:cs="Calibri"/>
          <w:sz w:val="20"/>
          <w:szCs w:val="20"/>
        </w:rPr>
        <w:t xml:space="preserve">(10 points). Please generate the properly </w:t>
      </w:r>
      <w:r w:rsidRPr="00A659C6">
        <w:rPr>
          <w:rFonts w:ascii="Calibri" w:hAnsi="Calibri" w:cs="Calibri"/>
          <w:sz w:val="20"/>
          <w:szCs w:val="20"/>
        </w:rPr>
        <w:t>labelled</w:t>
      </w:r>
      <w:r w:rsidRPr="00A659C6">
        <w:rPr>
          <w:rFonts w:ascii="Calibri" w:hAnsi="Calibri" w:cs="Calibri"/>
          <w:sz w:val="20"/>
          <w:szCs w:val="20"/>
        </w:rPr>
        <w:t xml:space="preserve"> Precision-Recall chart with a No-Skill line. According to the F1 Score, what is the probability threshold for Churn? What is the misclassification rate if we use this probability threshold?</w:t>
      </w:r>
    </w:p>
    <w:p w14:paraId="24BF37AF" w14:textId="6204026F" w:rsidR="00560A0C" w:rsidRDefault="00DC1108" w:rsidP="00FB480B">
      <w:pPr>
        <w:pStyle w:val="NormalWeb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EDE4154" wp14:editId="15E67443">
            <wp:extent cx="5040000" cy="2537094"/>
            <wp:effectExtent l="0" t="0" r="1905" b="3175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3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3F2C" w14:textId="67146448" w:rsidR="00A84613" w:rsidRDefault="00A659C6" w:rsidP="00A84613">
      <w:pPr>
        <w:jc w:val="center"/>
      </w:pPr>
      <w:r>
        <w:rPr>
          <w:noProof/>
        </w:rPr>
        <w:lastRenderedPageBreak/>
        <w:drawing>
          <wp:inline distT="0" distB="0" distL="0" distR="0" wp14:anchorId="7E70BBE7" wp14:editId="52D6C68F">
            <wp:extent cx="5040000" cy="2648805"/>
            <wp:effectExtent l="0" t="0" r="1905" b="5715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F447" w14:textId="6AF472DD" w:rsidR="00DC1108" w:rsidRDefault="00FB480B" w:rsidP="00DC110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 w:rsidR="00DC1108">
        <w:rPr>
          <w:color w:val="000000"/>
          <w:sz w:val="21"/>
          <w:szCs w:val="21"/>
        </w:rPr>
        <w:t xml:space="preserve">F-1 Score : </w:t>
      </w:r>
      <w:r w:rsidR="00DC1108" w:rsidRPr="00DC1108">
        <w:rPr>
          <w:b/>
          <w:bCs/>
          <w:color w:val="000000"/>
          <w:sz w:val="21"/>
          <w:szCs w:val="21"/>
        </w:rPr>
        <w:t>0.6274157303370785</w:t>
      </w:r>
    </w:p>
    <w:p w14:paraId="53C696FD" w14:textId="05D08D26" w:rsidR="00FB480B" w:rsidRDefault="00DC1108" w:rsidP="00FB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IN" w:eastAsia="en-GB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  <w:t>C</w:t>
      </w:r>
      <w:r w:rsidRPr="00A659C6"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  <w:t>orresponding probability threshold for Churn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  <w:t xml:space="preserve"> </w:t>
      </w:r>
      <w:r w:rsidR="00FB480B" w:rsidRPr="00FB480B"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  <w:t xml:space="preserve">: </w:t>
      </w:r>
      <w:r w:rsidR="00FB480B" w:rsidRPr="00FB480B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IN" w:eastAsia="en-GB"/>
        </w:rPr>
        <w:t>0.32902080792001165</w:t>
      </w:r>
    </w:p>
    <w:p w14:paraId="7AFD7E97" w14:textId="77777777" w:rsidR="00FB480B" w:rsidRDefault="00FB480B" w:rsidP="00FB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IN" w:eastAsia="en-GB"/>
        </w:rPr>
      </w:pPr>
    </w:p>
    <w:p w14:paraId="109876D0" w14:textId="0DEE5368" w:rsidR="00FB480B" w:rsidRPr="00FB480B" w:rsidRDefault="00FB480B" w:rsidP="00FB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IN" w:eastAsia="en-GB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  <w:tab/>
      </w:r>
      <w:r w:rsidRPr="00FB480B"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  <w:t xml:space="preserve">Misclassification rate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  <w:t>:</w:t>
      </w:r>
      <w:r w:rsidRPr="00FB480B">
        <w:rPr>
          <w:rFonts w:ascii="Courier New" w:eastAsia="Times New Roman" w:hAnsi="Courier New" w:cs="Courier New"/>
          <w:color w:val="000000"/>
          <w:sz w:val="21"/>
          <w:szCs w:val="21"/>
          <w:lang w:val="en-IN" w:eastAsia="en-GB"/>
        </w:rPr>
        <w:t xml:space="preserve"> </w:t>
      </w:r>
      <w:r w:rsidRPr="00FB480B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IN" w:eastAsia="en-GB"/>
        </w:rPr>
        <w:t>0.23577929465301478</w:t>
      </w:r>
    </w:p>
    <w:p w14:paraId="42CA2B41" w14:textId="77777777" w:rsidR="00FB480B" w:rsidRDefault="00FB480B" w:rsidP="00FB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IN" w:eastAsia="en-GB"/>
        </w:rPr>
      </w:pPr>
    </w:p>
    <w:p w14:paraId="595860B4" w14:textId="77777777" w:rsidR="00FB480B" w:rsidRPr="00FB480B" w:rsidRDefault="00FB480B" w:rsidP="00FB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IN" w:eastAsia="en-GB"/>
        </w:rPr>
      </w:pPr>
    </w:p>
    <w:p w14:paraId="5A483510" w14:textId="77777777" w:rsidR="00FB480B" w:rsidRPr="003F7607" w:rsidRDefault="00FB480B" w:rsidP="00A659C6">
      <w:pPr>
        <w:jc w:val="center"/>
      </w:pPr>
    </w:p>
    <w:sectPr w:rsidR="00FB480B" w:rsidRPr="003F7607" w:rsidSect="004121E8">
      <w:footerReference w:type="default" r:id="rId24"/>
      <w:pgSz w:w="11907" w:h="16839" w:code="9"/>
      <w:pgMar w:top="720" w:right="720" w:bottom="720" w:left="720" w:header="720" w:footer="720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80934" w14:textId="77777777" w:rsidR="00111F4A" w:rsidRDefault="00111F4A">
      <w:r>
        <w:separator/>
      </w:r>
    </w:p>
    <w:p w14:paraId="2285D2BB" w14:textId="77777777" w:rsidR="00111F4A" w:rsidRDefault="00111F4A"/>
  </w:endnote>
  <w:endnote w:type="continuationSeparator" w:id="0">
    <w:p w14:paraId="199C2344" w14:textId="77777777" w:rsidR="00111F4A" w:rsidRDefault="00111F4A">
      <w:r>
        <w:continuationSeparator/>
      </w:r>
    </w:p>
    <w:p w14:paraId="1601B602" w14:textId="77777777" w:rsidR="00111F4A" w:rsidRDefault="00111F4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BFCC76" w14:textId="77777777" w:rsidR="00807843" w:rsidRDefault="000F312B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0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ECAA3" w14:textId="77777777" w:rsidR="00111F4A" w:rsidRDefault="00111F4A">
      <w:r>
        <w:separator/>
      </w:r>
    </w:p>
    <w:p w14:paraId="57207E6B" w14:textId="77777777" w:rsidR="00111F4A" w:rsidRDefault="00111F4A"/>
  </w:footnote>
  <w:footnote w:type="continuationSeparator" w:id="0">
    <w:p w14:paraId="28394315" w14:textId="77777777" w:rsidR="00111F4A" w:rsidRDefault="00111F4A">
      <w:r>
        <w:continuationSeparator/>
      </w:r>
    </w:p>
    <w:p w14:paraId="37CF3580" w14:textId="77777777" w:rsidR="00111F4A" w:rsidRDefault="00111F4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81E1250"/>
    <w:multiLevelType w:val="hybridMultilevel"/>
    <w:tmpl w:val="75C2F41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E73B85"/>
    <w:multiLevelType w:val="hybridMultilevel"/>
    <w:tmpl w:val="E8C8F4AE"/>
    <w:lvl w:ilvl="0" w:tplc="D640CEE0">
      <w:start w:val="1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E97F5E"/>
    <w:multiLevelType w:val="hybridMultilevel"/>
    <w:tmpl w:val="FBD0154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DD07736"/>
    <w:multiLevelType w:val="multilevel"/>
    <w:tmpl w:val="3C4CA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BC30CE"/>
    <w:multiLevelType w:val="multilevel"/>
    <w:tmpl w:val="07FCC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1E6BC6"/>
    <w:multiLevelType w:val="multilevel"/>
    <w:tmpl w:val="CA6407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327307"/>
    <w:multiLevelType w:val="multilevel"/>
    <w:tmpl w:val="40846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D44487"/>
    <w:multiLevelType w:val="hybridMultilevel"/>
    <w:tmpl w:val="697A062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2E801A2">
      <w:numFmt w:val="bullet"/>
      <w:lvlText w:val="•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DA6221"/>
    <w:multiLevelType w:val="hybridMultilevel"/>
    <w:tmpl w:val="62BE6F0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2368C0"/>
    <w:multiLevelType w:val="hybridMultilevel"/>
    <w:tmpl w:val="6E82F8E2"/>
    <w:lvl w:ilvl="0" w:tplc="405A3108">
      <w:start w:val="1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2C7B47"/>
    <w:multiLevelType w:val="multilevel"/>
    <w:tmpl w:val="7242F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C64121A"/>
    <w:multiLevelType w:val="hybridMultilevel"/>
    <w:tmpl w:val="9590297A"/>
    <w:lvl w:ilvl="0" w:tplc="5D96BAFA">
      <w:start w:val="1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BB3061"/>
    <w:multiLevelType w:val="hybridMultilevel"/>
    <w:tmpl w:val="0EA6731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5A567A"/>
    <w:multiLevelType w:val="hybridMultilevel"/>
    <w:tmpl w:val="C72A1F6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962AB4"/>
    <w:multiLevelType w:val="hybridMultilevel"/>
    <w:tmpl w:val="6D1AD9AC"/>
    <w:lvl w:ilvl="0" w:tplc="16E80F46">
      <w:start w:val="1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1472496">
    <w:abstractNumId w:val="1"/>
  </w:num>
  <w:num w:numId="2" w16cid:durableId="1839805611">
    <w:abstractNumId w:val="0"/>
  </w:num>
  <w:num w:numId="3" w16cid:durableId="1464227451">
    <w:abstractNumId w:val="7"/>
  </w:num>
  <w:num w:numId="4" w16cid:durableId="943535005">
    <w:abstractNumId w:val="13"/>
  </w:num>
  <w:num w:numId="5" w16cid:durableId="62072733">
    <w:abstractNumId w:val="14"/>
  </w:num>
  <w:num w:numId="6" w16cid:durableId="2025276410">
    <w:abstractNumId w:val="16"/>
  </w:num>
  <w:num w:numId="7" w16cid:durableId="641690706">
    <w:abstractNumId w:val="5"/>
  </w:num>
  <w:num w:numId="8" w16cid:durableId="674766722">
    <w:abstractNumId w:val="10"/>
  </w:num>
  <w:num w:numId="9" w16cid:durableId="777330923">
    <w:abstractNumId w:val="18"/>
  </w:num>
  <w:num w:numId="10" w16cid:durableId="1740860593">
    <w:abstractNumId w:val="12"/>
  </w:num>
  <w:num w:numId="11" w16cid:durableId="913659928">
    <w:abstractNumId w:val="8"/>
  </w:num>
  <w:num w:numId="12" w16cid:durableId="857886259">
    <w:abstractNumId w:val="6"/>
  </w:num>
  <w:num w:numId="13" w16cid:durableId="1329021161">
    <w:abstractNumId w:val="3"/>
  </w:num>
  <w:num w:numId="14" w16cid:durableId="1619411973">
    <w:abstractNumId w:val="9"/>
  </w:num>
  <w:num w:numId="15" w16cid:durableId="72893842">
    <w:abstractNumId w:val="15"/>
  </w:num>
  <w:num w:numId="16" w16cid:durableId="346058746">
    <w:abstractNumId w:val="4"/>
  </w:num>
  <w:num w:numId="17" w16cid:durableId="1643382540">
    <w:abstractNumId w:val="2"/>
  </w:num>
  <w:num w:numId="18" w16cid:durableId="528833266">
    <w:abstractNumId w:val="11"/>
  </w:num>
  <w:num w:numId="19" w16cid:durableId="185941896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607"/>
    <w:rsid w:val="000F312B"/>
    <w:rsid w:val="00111F4A"/>
    <w:rsid w:val="002266F8"/>
    <w:rsid w:val="003F500E"/>
    <w:rsid w:val="003F7607"/>
    <w:rsid w:val="004121E8"/>
    <w:rsid w:val="004556B4"/>
    <w:rsid w:val="00504D85"/>
    <w:rsid w:val="00560A0C"/>
    <w:rsid w:val="005C034D"/>
    <w:rsid w:val="00807843"/>
    <w:rsid w:val="008D0ED9"/>
    <w:rsid w:val="00A659C6"/>
    <w:rsid w:val="00A84613"/>
    <w:rsid w:val="00C619CF"/>
    <w:rsid w:val="00CD3EEB"/>
    <w:rsid w:val="00DC1108"/>
    <w:rsid w:val="00E605F1"/>
    <w:rsid w:val="00F969F7"/>
    <w:rsid w:val="00FB4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8C7F6D"/>
  <w15:chartTrackingRefBased/>
  <w15:docId w15:val="{1F6C571F-9BAD-3D4B-BA4D-5F9CF428D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F76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F76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val="en-IN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F7607"/>
    <w:rPr>
      <w:rFonts w:ascii="Courier New" w:eastAsia="Times New Roman" w:hAnsi="Courier New" w:cs="Courier New"/>
      <w:color w:val="auto"/>
      <w:sz w:val="20"/>
      <w:szCs w:val="20"/>
      <w:lang w:val="en-IN" w:eastAsia="en-GB"/>
    </w:rPr>
  </w:style>
  <w:style w:type="paragraph" w:styleId="ListParagraph">
    <w:name w:val="List Paragraph"/>
    <w:basedOn w:val="Normal"/>
    <w:uiPriority w:val="34"/>
    <w:unhideWhenUsed/>
    <w:qFormat/>
    <w:rsid w:val="003F76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9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56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86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5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19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2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76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1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0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9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94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88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5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3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28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04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0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94198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4170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8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4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5899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79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83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2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1065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40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05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43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27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wathiganesan/Library/Containers/com.microsoft.Word/Data/Library/Application%20Support/Microsoft/Office/16.0/DTS/en-GB%7b94E5BF47-8832-BC45-992F-4197D7D4064E%7d/%7b3A59B8A8-F09D-E14B-A545-2D37CE007761%7dtf10002086_mac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{3A59B8A8-F09D-E14B-A545-2D37CE007761}tf10002086_mac.dotx</Template>
  <TotalTime>52</TotalTime>
  <Pages>6</Pages>
  <Words>489</Words>
  <Characters>2789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Swathi Ganesan</cp:lastModifiedBy>
  <cp:revision>13</cp:revision>
  <dcterms:created xsi:type="dcterms:W3CDTF">2023-02-02T00:41:00Z</dcterms:created>
  <dcterms:modified xsi:type="dcterms:W3CDTF">2023-02-16T05:53:00Z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